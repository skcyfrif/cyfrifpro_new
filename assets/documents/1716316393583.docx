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media/image4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8.9 --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/>
      </w:tblPr>
      <w:tblGrid>
        <w:gridCol w:w="3600"/>
        <w:gridCol w:w="720"/>
        <w:gridCol w:w="6470"/>
      </w:tblGrid>
      <w:tr w14:paraId="068FF85F" w14:textId="77777777" w:rsidTr="001B2ABD">
        <w:tblPrEx>
          <w:tblW w:w="0" w:type="auto"/>
          <w:tblLayout w:type="fixed"/>
          <w:tblCellMar>
            <w:left w:w="115" w:type="dxa"/>
            <w:right w:w="115" w:type="dxa"/>
          </w:tblCellMar>
          <w:tblLook w:val="04A0"/>
        </w:tblPrEx>
        <w:trPr>
          <w:trHeight w:val="4410"/>
        </w:trPr>
        <w:tc>
          <w:tcPr>
            <w:tcW w:w="3600" w:type="dxa"/>
            <w:vAlign w:val="bottom"/>
          </w:tcPr>
          <w:p w:rsidR="001B2ABD" w:rsidP="001B2ABD" w14:paraId="4F8CE4A1" w14:textId="653E3999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55390" cy="1256030"/>
                  <wp:effectExtent l="0" t="0" r="0" b="0"/>
                  <wp:docPr id="1748597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58268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4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5390" cy="1256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9950" cy="2310765"/>
                  <wp:effectExtent l="0" t="0" r="0" b="0"/>
                  <wp:docPr id="38452461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252124" name="Picture 384524612"/>
                          <pic:cNvPicPr/>
                        </pic:nvPicPr>
                        <pic:blipFill>
                          <a:blip xmlns:r="http://schemas.openxmlformats.org/officeDocument/2006/relationships" r:embed="rId5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231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:rsidR="001B2ABD" w:rsidRPr="00E8484B" w:rsidP="000C45FF" w14:paraId="6B2BE1F5" w14:textId="77777777">
            <w:pPr>
              <w:tabs>
                <w:tab w:val="left" w:pos="990"/>
              </w:tabs>
              <w:rPr>
                <w:b/>
                <w:color w:val="D8B25C" w:themeColor="accent4"/>
                <w14:textOutline>
                  <w14:noFill/>
                  <w14:round/>
                </w14:textOutline>
                <w14:props3d w14:extrusionH="57150" w14:prstMaterial="softEdge">
                  <w14:bevelT w14:w="25400" w14:h="38100" w14:prst="circle"/>
                </w14:props3d>
              </w:rPr>
            </w:pPr>
          </w:p>
        </w:tc>
        <w:tc>
          <w:tcPr>
            <w:tcW w:w="6470" w:type="dxa"/>
            <w:vAlign w:val="bottom"/>
          </w:tcPr>
          <w:p w:rsidR="001B2ABD" w:rsidRPr="00E8484B" w:rsidP="001B2ABD" w14:paraId="0D885C4F" w14:textId="53835934">
            <w:pPr>
              <w:pStyle w:val="Title"/>
              <w:rPr>
                <w:b/>
                <w:caps w:val="0"/>
                <w:color w:val="D8B25C" w:themeColor="accent4"/>
                <w:sz w:val="52"/>
                <w:szCs w:val="52"/>
                <w14:textOutline>
                  <w14:noFill/>
                  <w14:round/>
                </w14:textOutline>
                <w14:props3d w14:extrusionH="57150" w14:prstMaterial="softEdge">
                  <w14:bevelT w14:w="25400" w14:h="38100" w14:prst="circle"/>
                </w14:props3d>
              </w:rPr>
            </w:pPr>
            <w:r>
              <w:rPr>
                <w:b/>
                <w:caps w:val="0"/>
                <w:color w:val="D8B25C" w:themeColor="accent4"/>
                <w:sz w:val="52"/>
                <w:szCs w:val="52"/>
                <w14:textOutline>
                  <w14:noFill/>
                  <w14:round/>
                </w14:textOutline>
                <w14:props3d w14:extrusionH="57150" w14:prstMaterial="softEdge">
                  <w14:bevelT w14:w="25400" w14:h="38100" w14:prst="circle"/>
                </w14:props3d>
              </w:rPr>
              <w:t>A</w:t>
            </w:r>
            <w:r w:rsidRPr="00E8484B" w:rsidR="00846E3D">
              <w:rPr>
                <w:b/>
                <w:caps w:val="0"/>
                <w:color w:val="D8B25C" w:themeColor="accent4"/>
                <w:sz w:val="52"/>
                <w:szCs w:val="52"/>
                <w14:textOutline>
                  <w14:noFill/>
                  <w14:round/>
                </w14:textOutline>
                <w14:props3d w14:extrusionH="57150" w14:prstMaterial="softEdge">
                  <w14:bevelT w14:w="25400" w14:h="38100" w14:prst="circle"/>
                </w14:props3d>
              </w:rPr>
              <w:t xml:space="preserve">kash </w:t>
            </w:r>
            <w:r>
              <w:rPr>
                <w:b/>
                <w:caps w:val="0"/>
                <w:color w:val="D8B25C" w:themeColor="accent4"/>
                <w:sz w:val="52"/>
                <w:szCs w:val="52"/>
                <w14:textOutline>
                  <w14:noFill/>
                  <w14:round/>
                </w14:textOutline>
                <w14:props3d w14:extrusionH="57150" w14:prstMaterial="softEdge">
                  <w14:bevelT w14:w="25400" w14:h="38100" w14:prst="circle"/>
                </w14:props3d>
              </w:rPr>
              <w:t>S</w:t>
            </w:r>
            <w:r w:rsidRPr="00E8484B" w:rsidR="00846E3D">
              <w:rPr>
                <w:b/>
                <w:caps w:val="0"/>
                <w:color w:val="D8B25C" w:themeColor="accent4"/>
                <w:sz w:val="52"/>
                <w:szCs w:val="52"/>
                <w14:textOutline>
                  <w14:noFill/>
                  <w14:round/>
                </w14:textOutline>
                <w14:props3d w14:extrusionH="57150" w14:prstMaterial="softEdge">
                  <w14:bevelT w14:w="25400" w14:h="38100" w14:prst="circle"/>
                </w14:props3d>
              </w:rPr>
              <w:t>amal</w:t>
            </w:r>
          </w:p>
          <w:p w:rsidR="001B2ABD" w:rsidRPr="00E8484B" w:rsidP="001B2ABD" w14:paraId="4349F02E" w14:textId="071587D9">
            <w:pPr>
              <w:pStyle w:val="Subtitle"/>
              <w:rPr>
                <w:b/>
                <w:color w:val="D8B25C" w:themeColor="accent4"/>
                <w:spacing w:val="0"/>
                <w14:textOutline>
                  <w14:noFill/>
                  <w14:round/>
                </w14:textOutline>
                <w14:props3d w14:extrusionH="57150" w14:prstMaterial="softEdge">
                  <w14:bevelT w14:w="25400" w14:h="38100" w14:prst="circle"/>
                </w14:props3d>
              </w:rPr>
            </w:pPr>
          </w:p>
        </w:tc>
      </w:tr>
      <w:tr w14:paraId="2948ED51" w14:textId="77777777" w:rsidTr="001B2ABD">
        <w:tblPrEx>
          <w:tblW w:w="0" w:type="auto"/>
          <w:tblLayout w:type="fixed"/>
          <w:tblCellMar>
            <w:left w:w="115" w:type="dxa"/>
            <w:right w:w="115" w:type="dxa"/>
          </w:tblCellMar>
          <w:tblLook w:val="04A0"/>
        </w:tblPrEx>
        <w:tc>
          <w:tcPr>
            <w:tcW w:w="3600" w:type="dxa"/>
          </w:tcPr>
          <w:p w:rsidR="001B2ABD" w:rsidP="00E8484B" w14:paraId="5C37F7F4" w14:textId="6C8E9126">
            <w:pPr>
              <w:pStyle w:val="Heading3"/>
              <w:tabs>
                <w:tab w:val="center" w:pos="1685"/>
              </w:tabs>
            </w:pPr>
            <w:sdt>
              <w:sdtPr>
                <w:id w:val="-1711873194"/>
                <w:placeholder>
                  <w:docPart w:val="41724BCBD94642BCAB24B9DCF9AD12DC"/>
                </w:placeholder>
                <w:showingPlcHdr/>
                <w:richText/>
                <w:temporary/>
                <w15:appearance w15:val="hidden"/>
              </w:sdtPr>
              <w:sdtContent>
                <w:r w:rsidRPr="00E8484B" w:rsidR="00036450">
                  <w:rPr>
                    <w:caps w:val="0"/>
                    <w:outline/>
                    <w:color w:val="7BA79D" w:themeColor="accent5"/>
                    <w14:shadow w14:blurRad="38100" w14:dist="22860" w14:dir="5400000" w14:sx="100000" w14:sy="100000" w14:kx="0" w14:ky="0" w14:algn="tl">
                      <w14:srgbClr w14:val="000000">
                        <w14:alpha w14:val="70000"/>
                      </w14:srgbClr>
                    </w14:shadow>
                    <w14:textOutline w14:w="10160">
                      <w14:solidFill>
                        <w14:schemeClr w14:val="accent5"/>
                      </w14:solidFill>
                      <w14:round/>
                    </w14:textOutline>
                    <w14:textFill>
                      <w14:solidFill>
                        <w14:srgbClr w14:val="FFFFFF"/>
                      </w14:solidFill>
                    </w14:textFill>
                  </w:rPr>
                  <w:t>Profile</w:t>
                </w:r>
              </w:sdtContent>
            </w:sdt>
            <w:r w:rsidR="00E8484B">
              <w:tab/>
            </w:r>
          </w:p>
          <w:p w:rsidR="00036450" w:rsidP="00AA019E" w14:paraId="193F0027" w14:textId="6E9D482C"/>
          <w:p w:rsidR="00036450" w:rsidP="00036450" w14:paraId="20F59649" w14:textId="1E4BF9F6">
            <w:r>
              <w:t>To get a p</w:t>
            </w:r>
            <w:r w:rsidR="005E7FE7">
              <w:t xml:space="preserve">osition in a financial institution where my skills and knowledge can be improved </w:t>
            </w:r>
            <w:r w:rsidR="00854280">
              <w:t>so that my carrier can be furthered</w:t>
            </w:r>
            <w:r w:rsidR="005E7FE7">
              <w:t xml:space="preserve"> </w:t>
            </w:r>
            <w:r>
              <w:t xml:space="preserve"> </w:t>
            </w:r>
          </w:p>
          <w:sdt>
            <w:sdtPr>
              <w:id w:val="-1954003311"/>
              <w:placeholder>
                <w:docPart w:val="93B79D1C08D64079BC7A671A152DCEBB"/>
              </w:placeholder>
              <w:showingPlcHdr/>
              <w:richText/>
              <w:temporary/>
              <w15:appearance w15:val="hidden"/>
            </w:sdtPr>
            <w:sdtContent>
              <w:p w:rsidR="00036450" w:rsidRPr="00CB0055" w:rsidP="00CB0055" w14:paraId="08933841" w14:textId="77777777">
                <w:pPr>
                  <w:pStyle w:val="Heading3"/>
                </w:pPr>
                <w:r w:rsidRPr="00E8484B">
                  <w:rPr>
                    <w:b w:val="0"/>
                    <w:caps w:val="0"/>
                    <w:color w:val="000000" w:themeColor="text1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>
                      <w14:noFill/>
                      <w14:round/>
                    </w14:textOutline>
                  </w:rPr>
                  <w:t>Contact</w:t>
                </w:r>
              </w:p>
            </w:sdtContent>
          </w:sdt>
          <w:sdt>
            <w:sdtPr>
              <w:id w:val="1111563247"/>
              <w:placeholder>
                <w:docPart w:val="104A8C198FA94E7AB2A91C9B8ADEA35A"/>
              </w:placeholder>
              <w:showingPlcHdr/>
              <w:richText/>
              <w:temporary/>
              <w15:appearance w15:val="hidden"/>
            </w:sdtPr>
            <w:sdtContent>
              <w:p w:rsidR="004D3011" w:rsidP="004D3011" w14:paraId="12E1BEE7" w14:textId="77777777">
                <w:r w:rsidRPr="004D3011">
                  <w:t>PHONE:</w:t>
                </w:r>
              </w:p>
            </w:sdtContent>
          </w:sdt>
          <w:p w:rsidR="004D3011" w:rsidP="004D3011" w14:paraId="79655A9D" w14:textId="6B4A19A7">
            <w:r>
              <w:t>7989602113,8220801804</w:t>
            </w:r>
          </w:p>
          <w:p w:rsidR="004D3011" w:rsidRPr="004D3011" w:rsidP="004D3011" w14:paraId="405229CD" w14:textId="77777777"/>
          <w:p w:rsidR="004D3011" w:rsidP="004D3011" w14:paraId="2B1A858D" w14:textId="21270F12">
            <w:r>
              <w:t>Aadhar:</w:t>
            </w:r>
          </w:p>
          <w:p w:rsidR="004D3011" w:rsidP="004D3011" w14:paraId="3382312A" w14:textId="5FA0E7C7">
            <w:r>
              <w:t>907002562364</w:t>
            </w:r>
          </w:p>
          <w:p w:rsidR="004D3011" w:rsidP="004D3011" w14:paraId="24A4E1EA" w14:textId="77777777"/>
          <w:sdt>
            <w:sdtPr>
              <w:id w:val="-240260293"/>
              <w:placeholder>
                <w:docPart w:val="2982EDD6847D4F34BD8A3AB2A5769BB3"/>
              </w:placeholder>
              <w:showingPlcHdr/>
              <w:richText/>
              <w:temporary/>
              <w15:appearance w15:val="hidden"/>
            </w:sdtPr>
            <w:sdtContent>
              <w:p w:rsidR="004D3011" w:rsidP="004D3011" w14:paraId="647B96B0" w14:textId="77777777">
                <w:r w:rsidRPr="004D3011">
                  <w:t>EMAIL:</w:t>
                </w:r>
              </w:p>
            </w:sdtContent>
          </w:sdt>
          <w:p w:rsidR="00036450" w:rsidP="004D3011" w14:paraId="7450BF1E" w14:textId="55F27E20">
            <w:hyperlink r:id="rId6" w:history="1">
              <w:r w:rsidRPr="00C3018B">
                <w:rPr>
                  <w:rStyle w:val="Hyperlink"/>
                </w:rPr>
                <w:t>Akashsamal200106@gmail.com</w:t>
              </w:r>
            </w:hyperlink>
          </w:p>
          <w:p w:rsidR="00E8484B" w:rsidP="004D3011" w14:paraId="1585BF76" w14:textId="77777777"/>
          <w:p w:rsidR="0049114B" w:rsidP="0049114B" w14:paraId="24427288" w14:textId="77777777">
            <w:pPr>
              <w:rPr>
                <w:rStyle w:val="Hyperlink"/>
                <w:rFonts w:asciiTheme="majorHAnsi" w:hAnsiTheme="majorHAnsi"/>
                <w:b/>
                <w:outline/>
                <w:color w:val="7BA79D" w:themeColor="accent5"/>
                <w:sz w:val="28"/>
                <w:szCs w:val="28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>
                  <w14:solidFill>
                    <w14:schemeClr w14:val="accent5"/>
                  </w14:solidFill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E8484B">
              <w:rPr>
                <w:rStyle w:val="Hyperlink"/>
                <w:rFonts w:asciiTheme="majorHAnsi" w:hAnsiTheme="majorHAnsi"/>
                <w:b/>
                <w:outline/>
                <w:color w:val="7BA79D" w:themeColor="accent5"/>
                <w:sz w:val="28"/>
                <w:szCs w:val="28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>
                  <w14:solidFill>
                    <w14:schemeClr w14:val="accent5"/>
                  </w14:solidFill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Adress</w:t>
            </w:r>
          </w:p>
          <w:p w:rsidR="00E8484B" w:rsidRPr="00B33BC1" w:rsidP="0049114B" w14:paraId="5E1C1A85" w14:textId="46CC3CB9">
            <w:pPr>
              <w:rPr>
                <w:rStyle w:val="Hyperlink"/>
                <w:rFonts w:asciiTheme="majorHAnsi" w:hAnsiTheme="majorHAnsi"/>
                <w:b/>
                <w:outline/>
                <w:color w:val="7BA79D" w:themeColor="accent5"/>
                <w:sz w:val="28"/>
                <w:szCs w:val="28"/>
                <w:u w:val="none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>
                  <w14:solidFill>
                    <w14:schemeClr w14:val="accent5"/>
                  </w14:solidFill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B33BC1">
              <w:rPr>
                <w:rStyle w:val="Hyperlink"/>
                <w:rFonts w:asciiTheme="majorHAnsi" w:hAnsiTheme="majorHAnsi"/>
                <w:color w:val="000000" w:themeColor="text1"/>
                <w:szCs w:val="18"/>
                <w:u w:val="none"/>
              </w:rPr>
              <w:t>Jajpur</w:t>
            </w:r>
            <w:r w:rsidRPr="00B33BC1">
              <w:rPr>
                <w:rStyle w:val="Hyperlink"/>
                <w:rFonts w:asciiTheme="majorHAnsi" w:hAnsiTheme="majorHAnsi"/>
                <w:color w:val="000000" w:themeColor="text1"/>
                <w:szCs w:val="18"/>
                <w:u w:val="none"/>
              </w:rPr>
              <w:t xml:space="preserve">, Odisha </w:t>
            </w:r>
          </w:p>
          <w:p w:rsidR="0049114B" w:rsidRPr="00B33BC1" w:rsidP="0049114B" w14:paraId="61F314D4" w14:textId="201BEED1">
            <w:pPr>
              <w:jc w:val="both"/>
              <w:rPr>
                <w:rStyle w:val="Hyperlink"/>
                <w:color w:val="000000" w:themeColor="text1"/>
                <w:szCs w:val="18"/>
                <w:u w:val="none"/>
              </w:rPr>
            </w:pPr>
            <w:r w:rsidRPr="00B33BC1">
              <w:rPr>
                <w:rStyle w:val="Hyperlink"/>
                <w:rFonts w:asciiTheme="majorHAnsi" w:hAnsiTheme="majorHAnsi"/>
                <w:color w:val="000000" w:themeColor="text1"/>
                <w:szCs w:val="18"/>
                <w:u w:val="none"/>
              </w:rPr>
              <w:t>Pin-755004</w:t>
            </w:r>
          </w:p>
          <w:sdt>
            <w:sdtPr>
              <w:id w:val="-1444214663"/>
              <w:placeholder>
                <w:docPart w:val="991BE6E7E37340E391CC4E38F243AB7A"/>
              </w:placeholder>
              <w:showingPlcHdr/>
              <w:richText/>
              <w:temporary/>
              <w15:appearance w15:val="hidden"/>
            </w:sdtPr>
            <w:sdtContent>
              <w:p w:rsidR="004D3011" w:rsidRPr="00CB0055" w:rsidP="00CB0055" w14:paraId="58C0D24A" w14:textId="77777777">
                <w:pPr>
                  <w:pStyle w:val="Heading3"/>
                </w:pPr>
                <w:r w:rsidRPr="00E8484B">
                  <w:rPr>
                    <w:caps w:val="0"/>
                    <w14:textOutline w14:w="12700">
                      <w14:solidFill>
                        <w14:schemeClr w14:val="accent4"/>
                      </w14:solidFill>
                      <w14:round/>
                    </w14:textOutline>
                    <w14:textFill>
                      <w14:gradFill rotWithShape="0">
                        <w14:gsLst>
                          <w14:gs w14:pos="0">
                            <w14:schemeClr w14:val="accent4"/>
                          </w14:gs>
                          <w14:gs w14:pos="4000">
                            <w14:schemeClr w14:val="accent4">
                              <w14:lumMod w14:val="60000"/>
                              <w14:lumOff w14:val="40000"/>
                            </w14:schemeClr>
                          </w14:gs>
                          <w14:gs w14:pos="87000">
                            <w14:schemeClr w14:val="accent4">
                              <w14:lumMod w14:val="20000"/>
                              <w14:lumOff w14:val="8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Hobbies</w:t>
                </w:r>
              </w:p>
            </w:sdtContent>
          </w:sdt>
          <w:p w:rsidR="004D3011" w:rsidP="004D3011" w14:paraId="78504C67" w14:textId="28A5FD85">
            <w:r>
              <w:t>Reading books</w:t>
            </w:r>
          </w:p>
          <w:p w:rsidR="004D3011" w:rsidP="004D3011" w14:paraId="3B8FFE5C" w14:textId="782112CE">
            <w:r>
              <w:t>Reading fictional stories</w:t>
            </w:r>
          </w:p>
          <w:p w:rsidR="004D3011" w:rsidP="004D3011" w14:paraId="1E1DDB7A" w14:textId="450B7232">
            <w:r>
              <w:t>Watching anime and tv</w:t>
            </w:r>
          </w:p>
          <w:p w:rsidR="004D3011" w:rsidRPr="004D3011" w:rsidP="004D3011" w14:paraId="7A7998CE" w14:textId="053E868B">
            <w:r>
              <w:t>Reading articles</w:t>
            </w:r>
          </w:p>
        </w:tc>
        <w:tc>
          <w:tcPr>
            <w:tcW w:w="720" w:type="dxa"/>
          </w:tcPr>
          <w:p w:rsidR="001B2ABD" w:rsidP="000C45FF" w14:paraId="25E80D99" w14:textId="77777777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7BE0FF1D70A5493DAF6C0B8AA9C0ABF7"/>
              </w:placeholder>
              <w:showingPlcHdr/>
              <w:richText/>
              <w:temporary/>
              <w15:appearance w15:val="hidden"/>
            </w:sdtPr>
            <w:sdtContent>
              <w:p w:rsidR="001B2ABD" w:rsidP="00036450" w14:paraId="525E7CAD" w14:textId="77777777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:rsidR="00036450" w:rsidRPr="00036450" w:rsidP="00B359E4" w14:paraId="0DE1C760" w14:textId="3DF284B1">
            <w:pPr>
              <w:pStyle w:val="Heading4"/>
            </w:pPr>
            <w:r>
              <w:t>Sakti Sai Degree College +3</w:t>
            </w:r>
            <w:r w:rsidR="00D6200E">
              <w:t xml:space="preserve"> Commerce</w:t>
            </w:r>
          </w:p>
          <w:p w:rsidR="00036450" w:rsidRPr="00B359E4" w:rsidP="00B359E4" w14:paraId="29AA6F24" w14:textId="08D9490A">
            <w:pPr>
              <w:pStyle w:val="Date"/>
            </w:pPr>
            <w:r>
              <w:t>Passing year-2022 with</w:t>
            </w:r>
            <w:r w:rsidR="00B5091C">
              <w:t xml:space="preserve"> Distinction</w:t>
            </w:r>
            <w:r w:rsidR="00D6200E">
              <w:t xml:space="preserve"> </w:t>
            </w:r>
          </w:p>
          <w:p w:rsidR="00036450" w:rsidP="00036450" w14:paraId="7D3C8A6B" w14:textId="44C9D042">
            <w:r>
              <w:t>Mark-74.7%</w:t>
            </w:r>
          </w:p>
          <w:p w:rsidR="00036450" w:rsidRPr="00B359E4" w:rsidP="00B359E4" w14:paraId="169717AB" w14:textId="67373F36">
            <w:pPr>
              <w:pStyle w:val="Heading4"/>
            </w:pPr>
            <w:r>
              <w:t>Kalinga Bharati Residential College 12</w:t>
            </w:r>
            <w:r w:rsidRPr="00D6200E">
              <w:rPr>
                <w:vertAlign w:val="superscript"/>
              </w:rPr>
              <w:t>th</w:t>
            </w:r>
            <w:r w:rsidR="00D6200E">
              <w:t xml:space="preserve"> Commerce</w:t>
            </w:r>
          </w:p>
          <w:p w:rsidR="00036450" w:rsidRPr="00B359E4" w:rsidP="00B359E4" w14:paraId="3D73CB12" w14:textId="15B39D20">
            <w:pPr>
              <w:pStyle w:val="Date"/>
            </w:pPr>
            <w:r>
              <w:t>Passing year-2019</w:t>
            </w:r>
          </w:p>
          <w:p w:rsidR="00036450" w:rsidP="00036450" w14:paraId="1E42441D" w14:textId="715231EA">
            <w:r>
              <w:t>Mark-72.5</w:t>
            </w:r>
          </w:p>
          <w:p w:rsidR="00D6200E" w:rsidP="00036450" w14:paraId="7FFD914F" w14:textId="77777777">
            <w:r>
              <w:t xml:space="preserve">Now pursing </w:t>
            </w:r>
            <w:r>
              <w:t>M.Com</w:t>
            </w:r>
            <w:r>
              <w:t xml:space="preserve"> (</w:t>
            </w:r>
            <w:r>
              <w:t>f&amp;c</w:t>
            </w:r>
            <w:r>
              <w:t xml:space="preserve">) in </w:t>
            </w:r>
            <w:r>
              <w:t>Udaynath</w:t>
            </w:r>
            <w:r>
              <w:t xml:space="preserve"> Autonomous college</w:t>
            </w:r>
          </w:p>
          <w:p w:rsidR="00D6200E" w:rsidP="00036450" w14:paraId="710C636E" w14:textId="0B17A626">
            <w:r>
              <w:t>1</w:t>
            </w:r>
            <w:r w:rsidRPr="00D6200E">
              <w:rPr>
                <w:vertAlign w:val="superscript"/>
              </w:rPr>
              <w:t>st</w:t>
            </w:r>
            <w:r>
              <w:t xml:space="preserve"> semester mark-7.</w:t>
            </w:r>
            <w:r w:rsidR="00E8484B">
              <w:t>38 SGPA</w:t>
            </w:r>
            <w:r>
              <w:t xml:space="preserve"> </w:t>
            </w:r>
          </w:p>
          <w:sdt>
            <w:sdtPr>
              <w:id w:val="1001553383"/>
              <w:placeholder>
                <w:docPart w:val="25930521BA254DC68D24C7FEE2CE102D"/>
              </w:placeholder>
              <w:showingPlcHdr/>
              <w:richText/>
              <w:temporary/>
              <w15:appearance w15:val="hidden"/>
            </w:sdtPr>
            <w:sdtContent>
              <w:p w:rsidR="00036450" w:rsidP="00036450" w14:paraId="6F3BC674" w14:textId="77777777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:rsidR="00036450" w:rsidP="00B359E4" w14:paraId="633939A3" w14:textId="667BBECF">
            <w:pPr>
              <w:pStyle w:val="Heading4"/>
              <w:rPr>
                <w:bCs/>
              </w:rPr>
            </w:pPr>
            <w:r>
              <w:t xml:space="preserve">Nuvama Wealth And Investment </w:t>
            </w:r>
            <w:r>
              <w:t>LTD</w:t>
            </w:r>
            <w:r>
              <w:t xml:space="preserve"> </w:t>
            </w:r>
            <w:r w:rsidRPr="00036450">
              <w:t xml:space="preserve"> </w:t>
            </w:r>
            <w:r>
              <w:t>Internship</w:t>
            </w:r>
          </w:p>
          <w:p w:rsidR="00D6200E" w:rsidRPr="00D6200E" w:rsidP="00D6200E" w14:paraId="631B55E6" w14:textId="2ABB36BE">
            <w:pPr>
              <w:pStyle w:val="Date"/>
            </w:pPr>
            <w:r>
              <w:t>From 14/06/2023 To 14/08/2023</w:t>
            </w:r>
          </w:p>
          <w:p w:rsidR="004D3011" w:rsidRPr="00B5091C" w:rsidP="00B5091C" w14:paraId="2CE26E25" w14:textId="7E09D7E9"/>
          <w:p w:rsidR="004D3011" w:rsidP="00036450" w14:paraId="05A858D0" w14:textId="77777777"/>
          <w:sdt>
            <w:sdtPr>
              <w:id w:val="1669594239"/>
              <w:placeholder>
                <w:docPart w:val="DA1EF6C7480941159DB41ABAB2602882"/>
              </w:placeholder>
              <w:showingPlcHdr/>
              <w:richText/>
              <w:temporary/>
              <w15:appearance w15:val="hidden"/>
            </w:sdtPr>
            <w:sdtContent>
              <w:p w:rsidR="00036450" w:rsidP="00036450" w14:paraId="2663CF19" w14:textId="77777777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:rsidR="00036450" w:rsidP="00846E3D" w14:paraId="07A8933D" w14:textId="777777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Multiple language</w:t>
            </w:r>
          </w:p>
          <w:p w:rsidR="009E042A" w:rsidP="00846E3D" w14:paraId="67029F56" w14:textId="6AA78D3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 Management</w:t>
            </w:r>
          </w:p>
          <w:p w:rsidR="009E042A" w:rsidP="009E042A" w14:paraId="2B9A08A4" w14:textId="777777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 Tasking</w:t>
            </w:r>
          </w:p>
          <w:p w:rsidR="00D6200E" w:rsidRPr="009E042A" w:rsidP="009E042A" w14:paraId="5E0CBA03" w14:textId="7AE6210D">
            <w:pPr>
              <w:rPr>
                <w:sz w:val="24"/>
                <w:szCs w:val="24"/>
              </w:rPr>
            </w:pPr>
          </w:p>
        </w:tc>
      </w:tr>
      <w:tr w14:paraId="063F6859" w14:textId="77777777" w:rsidTr="001B2ABD">
        <w:tblPrEx>
          <w:tblW w:w="0" w:type="auto"/>
          <w:tblLayout w:type="fixed"/>
          <w:tblCellMar>
            <w:left w:w="115" w:type="dxa"/>
            <w:right w:w="115" w:type="dxa"/>
          </w:tblCellMar>
          <w:tblLook w:val="04A0"/>
        </w:tblPrEx>
        <w:tc>
          <w:tcPr>
            <w:tcW w:w="3600" w:type="dxa"/>
          </w:tcPr>
          <w:p w:rsidR="00B5091C" w:rsidP="00036450" w14:paraId="521CC967" w14:textId="20D28083">
            <w:pPr>
              <w:pStyle w:val="Heading3"/>
            </w:pPr>
          </w:p>
        </w:tc>
        <w:tc>
          <w:tcPr>
            <w:tcW w:w="720" w:type="dxa"/>
          </w:tcPr>
          <w:p w:rsidR="00B5091C" w:rsidP="000C45FF" w14:paraId="35676051" w14:textId="77777777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:rsidR="00B5091C" w:rsidP="00036450" w14:paraId="59E6CC7B" w14:textId="77777777">
            <w:pPr>
              <w:pStyle w:val="Heading2"/>
            </w:pPr>
          </w:p>
        </w:tc>
      </w:tr>
    </w:tbl>
    <w:p w:rsidR="00000000" w:rsidP="000C45FF" w14:paraId="6DC5094D" w14:textId="77777777">
      <w:pPr>
        <w:tabs>
          <w:tab w:val="left" w:pos="990"/>
        </w:tabs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1pt;height:1pt;margin-top:0;margin-left:0;position:absolute;z-index:251658240">
            <v:imagedata r:id="rId7"/>
          </v:shape>
        </w:pict>
      </w:r>
    </w:p>
    <w:sectPr w:rsidSect="00D07B93">
      <w:head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0C45FF" w14:paraId="2200800B" w14:textId="77777777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xmlns:a="http://schemas.openxmlformats.org/drawingml/2006/main"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5004"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isibleStyles="1"/>
  <w:stylePaneSortMethod w:val="nam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19E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813B3"/>
    <w:rsid w:val="0049114B"/>
    <w:rsid w:val="00496591"/>
    <w:rsid w:val="004C63E4"/>
    <w:rsid w:val="004D3011"/>
    <w:rsid w:val="005262AC"/>
    <w:rsid w:val="005E39D5"/>
    <w:rsid w:val="005E7FE7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802CA0"/>
    <w:rsid w:val="00846E3D"/>
    <w:rsid w:val="00854280"/>
    <w:rsid w:val="009260CD"/>
    <w:rsid w:val="00940A66"/>
    <w:rsid w:val="00952C25"/>
    <w:rsid w:val="009E042A"/>
    <w:rsid w:val="00A2118D"/>
    <w:rsid w:val="00AA019E"/>
    <w:rsid w:val="00AD0A50"/>
    <w:rsid w:val="00AD76E2"/>
    <w:rsid w:val="00B20152"/>
    <w:rsid w:val="00B33BC1"/>
    <w:rsid w:val="00B359E4"/>
    <w:rsid w:val="00B5091C"/>
    <w:rsid w:val="00B57D98"/>
    <w:rsid w:val="00B70850"/>
    <w:rsid w:val="00C066B6"/>
    <w:rsid w:val="00C3018B"/>
    <w:rsid w:val="00C37BA1"/>
    <w:rsid w:val="00C4674C"/>
    <w:rsid w:val="00C506CF"/>
    <w:rsid w:val="00C72BED"/>
    <w:rsid w:val="00C9578B"/>
    <w:rsid w:val="00CB0055"/>
    <w:rsid w:val="00D07B93"/>
    <w:rsid w:val="00D2522B"/>
    <w:rsid w:val="00D422DE"/>
    <w:rsid w:val="00D5459D"/>
    <w:rsid w:val="00D6200E"/>
    <w:rsid w:val="00DA1F4D"/>
    <w:rsid w:val="00DD172A"/>
    <w:rsid w:val="00E25A26"/>
    <w:rsid w:val="00E4381A"/>
    <w:rsid w:val="00E55D74"/>
    <w:rsid w:val="00E8484B"/>
    <w:rsid w:val="00F60274"/>
    <w:rsid w:val="00F77FB9"/>
    <w:rsid w:val="00FB068F"/>
    <w:rsid w:val="00FF268D"/>
  </w:rsids>
  <m:mathPr>
    <m:mathFont m:val="Cambria Math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theme" Target="theme/theme1.xml" /><Relationship Id="rId11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jpeg" /><Relationship Id="rId6" Type="http://schemas.openxmlformats.org/officeDocument/2006/relationships/hyperlink" Target="mailto:Akashsamal200106@gmail.com" TargetMode="External" /><Relationship Id="rId7" Type="http://schemas.openxmlformats.org/officeDocument/2006/relationships/image" Target="http://footmark.infoedge.com/apply/cvtracking?dtyp=docx_n&amp;userId=bf0bae756279d8cb9a76a36745478b02101e604c5389d1045c4f31944917d4da&amp;email=5ef82cba9eebf00d51577ece88ee23b4f5ecba3fb0c0c8025db593b77ded048bff003c62a2e1a36431b890266d0ecd01&amp;jobId=060524500370&amp;companyId=f813c21663547f4f30415edd7a2f46545dc0c862a27f869f&amp;recruiterId=f813c21663547f4f30415edd7a2f46545dc0c862a27f869f&amp;insertionDate=1716280188&amp;uid=2662971340605245003701716280188&amp;docType=docx" TargetMode="External" /><Relationship Id="rId8" Type="http://schemas.openxmlformats.org/officeDocument/2006/relationships/header" Target="header1.xml" /><Relationship Id="rId9" Type="http://schemas.openxmlformats.org/officeDocument/2006/relationships/glossaryDocument" Target="glossary/document.xml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3.png" /><Relationship Id="rId2" Type="http://schemas.openxmlformats.org/officeDocument/2006/relationships/image" Target="media/image4.svg" /></Relationships>
</file>

<file path=word/_rels/settings.xml.rels>&#65279;<?xml version="1.0" encoding="utf-8" standalone="yes"?><Relationships xmlns="http://schemas.openxmlformats.org/package/2006/relationships"><Relationship Id="rId1" Type="http://schemas.openxmlformats.org/officeDocument/2006/relationships/attachedTemplate" Target="file:///C:\Users\akash\AppData\Roaming\Microsoft\Templates\Bold%20modern%20resume.dotx" TargetMode="External" /></Relationships>
</file>

<file path=word/glossary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styles" Target="styles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docParts>
    <w:docPart>
      <w:docPartPr>
        <w:name w:val="41724BCBD94642BCAB24B9DCF9AD12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354461-2CA2-4733-80B4-AB4AA54820AB}"/>
      </w:docPartPr>
      <w:docPartBody>
        <w:p w:rsidR="00000000">
          <w:pPr>
            <w:pStyle w:val="41724BCBD94642BCAB24B9DCF9AD12DC"/>
          </w:pPr>
          <w:r w:rsidRPr="00D5459D">
            <w:t>Profile</w:t>
          </w:r>
        </w:p>
      </w:docPartBody>
    </w:docPart>
    <w:docPart>
      <w:docPartPr>
        <w:name w:val="93B79D1C08D64079BC7A671A152DCE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4AD9A9-449E-45D0-B554-46722294A995}"/>
      </w:docPartPr>
      <w:docPartBody>
        <w:p w:rsidR="00000000">
          <w:pPr>
            <w:pStyle w:val="93B79D1C08D64079BC7A671A152DCEBB"/>
          </w:pPr>
          <w:r w:rsidRPr="00CB0055">
            <w:t>Contact</w:t>
          </w:r>
        </w:p>
      </w:docPartBody>
    </w:docPart>
    <w:docPart>
      <w:docPartPr>
        <w:name w:val="104A8C198FA94E7AB2A91C9B8ADEA3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5A77C-5A73-4822-B1E6-CDA8408AECE9}"/>
      </w:docPartPr>
      <w:docPartBody>
        <w:p w:rsidR="00000000">
          <w:pPr>
            <w:pStyle w:val="104A8C198FA94E7AB2A91C9B8ADEA35A"/>
          </w:pPr>
          <w:r w:rsidRPr="004D3011">
            <w:t>PHONE:</w:t>
          </w:r>
        </w:p>
      </w:docPartBody>
    </w:docPart>
    <w:docPart>
      <w:docPartPr>
        <w:name w:val="2982EDD6847D4F34BD8A3AB2A5769B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405632-60DD-423D-A740-70BAD4A0F9AD}"/>
      </w:docPartPr>
      <w:docPartBody>
        <w:p w:rsidR="00000000">
          <w:pPr>
            <w:pStyle w:val="2982EDD6847D4F34BD8A3AB2A5769BB3"/>
          </w:pPr>
          <w:r w:rsidRPr="004D3011">
            <w:t>EMAIL:</w:t>
          </w:r>
        </w:p>
      </w:docPartBody>
    </w:docPart>
    <w:docPart>
      <w:docPartPr>
        <w:name w:val="991BE6E7E37340E391CC4E38F243AB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A3FAE0-687A-4D01-9830-7F62A2ABFF52}"/>
      </w:docPartPr>
      <w:docPartBody>
        <w:p w:rsidR="00000000">
          <w:pPr>
            <w:pStyle w:val="991BE6E7E37340E391CC4E38F243AB7A"/>
          </w:pPr>
          <w:r w:rsidRPr="00CB0055">
            <w:t>Hobbies</w:t>
          </w:r>
        </w:p>
      </w:docPartBody>
    </w:docPart>
    <w:docPart>
      <w:docPartPr>
        <w:name w:val="7BE0FF1D70A5493DAF6C0B8AA9C0AB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1C6EC1-1D42-4148-AA82-11ED9E88E573}"/>
      </w:docPartPr>
      <w:docPartBody>
        <w:p w:rsidR="00000000">
          <w:pPr>
            <w:pStyle w:val="7BE0FF1D70A5493DAF6C0B8AA9C0ABF7"/>
          </w:pPr>
          <w:r w:rsidRPr="00036450">
            <w:t>EDUCATION</w:t>
          </w:r>
        </w:p>
      </w:docPartBody>
    </w:docPart>
    <w:docPart>
      <w:docPartPr>
        <w:name w:val="25930521BA254DC68D24C7FEE2CE10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2871A9-39E7-41CE-AFAA-BDFC7B0F3E82}"/>
      </w:docPartPr>
      <w:docPartBody>
        <w:p w:rsidR="00000000">
          <w:pPr>
            <w:pStyle w:val="25930521BA254DC68D24C7FEE2CE102D"/>
          </w:pPr>
          <w:r w:rsidRPr="00036450">
            <w:t>WORK EXPERIENCE</w:t>
          </w:r>
        </w:p>
      </w:docPartBody>
    </w:docPart>
    <w:docPart>
      <w:docPartPr>
        <w:name w:val="DA1EF6C7480941159DB41ABAB26028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BD389F-7784-4A11-9B49-F830FFE625FD}"/>
      </w:docPartPr>
      <w:docPartBody>
        <w:p w:rsidR="00000000">
          <w:pPr>
            <w:pStyle w:val="DA1EF6C7480941159DB41ABAB2602882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2F6"/>
    <w:rsid w:val="00C248AA"/>
    <w:rsid w:val="00ED42F6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5B44E9E158242839040BB15332CDA19">
    <w:name w:val="E5B44E9E158242839040BB15332CDA19"/>
  </w:style>
  <w:style w:type="paragraph" w:customStyle="1" w:styleId="95AD8B4F69F04F5C9D89ACAC54EFB7AD">
    <w:name w:val="95AD8B4F69F04F5C9D89ACAC54EFB7AD"/>
  </w:style>
  <w:style w:type="paragraph" w:customStyle="1" w:styleId="41724BCBD94642BCAB24B9DCF9AD12DC">
    <w:name w:val="41724BCBD94642BCAB24B9DCF9AD12DC"/>
  </w:style>
  <w:style w:type="paragraph" w:customStyle="1" w:styleId="290CEAA16CFD46C181AE8D06A529D3F6">
    <w:name w:val="290CEAA16CFD46C181AE8D06A529D3F6"/>
  </w:style>
  <w:style w:type="paragraph" w:customStyle="1" w:styleId="93B79D1C08D64079BC7A671A152DCEBB">
    <w:name w:val="93B79D1C08D64079BC7A671A152DCEBB"/>
  </w:style>
  <w:style w:type="paragraph" w:customStyle="1" w:styleId="104A8C198FA94E7AB2A91C9B8ADEA35A">
    <w:name w:val="104A8C198FA94E7AB2A91C9B8ADEA35A"/>
  </w:style>
  <w:style w:type="paragraph" w:customStyle="1" w:styleId="0E5EC45A7D26431B8C0E533C827BC0C2">
    <w:name w:val="0E5EC45A7D26431B8C0E533C827BC0C2"/>
  </w:style>
  <w:style w:type="paragraph" w:customStyle="1" w:styleId="58AEF7D1E8E043F196608022A5AF55E7">
    <w:name w:val="58AEF7D1E8E043F196608022A5AF55E7"/>
  </w:style>
  <w:style w:type="paragraph" w:customStyle="1" w:styleId="E95036DE6464468DA1209DFB7EC6D0C5">
    <w:name w:val="E95036DE6464468DA1209DFB7EC6D0C5"/>
  </w:style>
  <w:style w:type="paragraph" w:customStyle="1" w:styleId="2982EDD6847D4F34BD8A3AB2A5769BB3">
    <w:name w:val="2982EDD6847D4F34BD8A3AB2A5769BB3"/>
  </w:style>
  <w:style w:type="character" w:styleId="Hyperlink">
    <w:name w:val="Hyperlink"/>
    <w:basedOn w:val="DefaultParagraphFont"/>
    <w:uiPriority w:val="99"/>
    <w:unhideWhenUsed/>
    <w:rsid w:val="00ED42F6"/>
    <w:rPr>
      <w:color w:val="C45911" w:themeColor="accent2" w:themeShade="BF"/>
      <w:u w:val="single"/>
    </w:rPr>
  </w:style>
  <w:style w:type="paragraph" w:customStyle="1" w:styleId="BD7D1849FAA649B597322AA0CFE94170">
    <w:name w:val="BD7D1849FAA649B597322AA0CFE94170"/>
  </w:style>
  <w:style w:type="paragraph" w:customStyle="1" w:styleId="991BE6E7E37340E391CC4E38F243AB7A">
    <w:name w:val="991BE6E7E37340E391CC4E38F243AB7A"/>
  </w:style>
  <w:style w:type="paragraph" w:customStyle="1" w:styleId="FAA1EE64C2A94D9AA9A4B4D4C298D475">
    <w:name w:val="FAA1EE64C2A94D9AA9A4B4D4C298D475"/>
  </w:style>
  <w:style w:type="paragraph" w:customStyle="1" w:styleId="DE23F659714A42DE955B971807DF584A">
    <w:name w:val="DE23F659714A42DE955B971807DF584A"/>
  </w:style>
  <w:style w:type="paragraph" w:customStyle="1" w:styleId="7CB4FCB0C78645E98FBD9D1B053E2744">
    <w:name w:val="7CB4FCB0C78645E98FBD9D1B053E2744"/>
  </w:style>
  <w:style w:type="paragraph" w:customStyle="1" w:styleId="1B6E21386E7E4A64BBB0CAFBF4764132">
    <w:name w:val="1B6E21386E7E4A64BBB0CAFBF4764132"/>
  </w:style>
  <w:style w:type="paragraph" w:customStyle="1" w:styleId="7BE0FF1D70A5493DAF6C0B8AA9C0ABF7">
    <w:name w:val="7BE0FF1D70A5493DAF6C0B8AA9C0ABF7"/>
  </w:style>
  <w:style w:type="paragraph" w:customStyle="1" w:styleId="DB43232A18384BA0A2E43FB0037D62A4">
    <w:name w:val="DB43232A18384BA0A2E43FB0037D62A4"/>
  </w:style>
  <w:style w:type="paragraph" w:customStyle="1" w:styleId="58BD8903C1F947F1ADA460571157728F">
    <w:name w:val="58BD8903C1F947F1ADA460571157728F"/>
  </w:style>
  <w:style w:type="paragraph" w:customStyle="1" w:styleId="D147EC1082294F42AB102D503B094DC5">
    <w:name w:val="D147EC1082294F42AB102D503B094DC5"/>
  </w:style>
  <w:style w:type="paragraph" w:customStyle="1" w:styleId="FFE8CF6CE16245A9943D915A019CC8FC">
    <w:name w:val="FFE8CF6CE16245A9943D915A019CC8FC"/>
  </w:style>
  <w:style w:type="paragraph" w:customStyle="1" w:styleId="E3B5FFA4392A4B96B3579F386D3EF876">
    <w:name w:val="E3B5FFA4392A4B96B3579F386D3EF876"/>
  </w:style>
  <w:style w:type="paragraph" w:customStyle="1" w:styleId="04E9E215B88B463DA76312E5FC1DAD63">
    <w:name w:val="04E9E215B88B463DA76312E5FC1DAD63"/>
  </w:style>
  <w:style w:type="paragraph" w:customStyle="1" w:styleId="97CBA3A0C5C64A84A610991D7626578B">
    <w:name w:val="97CBA3A0C5C64A84A610991D7626578B"/>
  </w:style>
  <w:style w:type="paragraph" w:customStyle="1" w:styleId="25930521BA254DC68D24C7FEE2CE102D">
    <w:name w:val="25930521BA254DC68D24C7FEE2CE102D"/>
  </w:style>
  <w:style w:type="paragraph" w:customStyle="1" w:styleId="97F084EE95E24EECBD74BD29C1D7D23A">
    <w:name w:val="97F084EE95E24EECBD74BD29C1D7D23A"/>
  </w:style>
  <w:style w:type="paragraph" w:customStyle="1" w:styleId="98772C9AFDA14A1799C1E6B0138DA31F">
    <w:name w:val="98772C9AFDA14A1799C1E6B0138DA31F"/>
  </w:style>
  <w:style w:type="paragraph" w:customStyle="1" w:styleId="49B85A95545F4B3DBA866BD3B5920CD9">
    <w:name w:val="49B85A95545F4B3DBA866BD3B5920CD9"/>
  </w:style>
  <w:style w:type="paragraph" w:customStyle="1" w:styleId="6639F8073B8B4AA3B5D26F840E7749A8">
    <w:name w:val="6639F8073B8B4AA3B5D26F840E7749A8"/>
  </w:style>
  <w:style w:type="paragraph" w:customStyle="1" w:styleId="F7A5BA1DCB554E729EB2C5B2989CC5C9">
    <w:name w:val="F7A5BA1DCB554E729EB2C5B2989CC5C9"/>
  </w:style>
  <w:style w:type="paragraph" w:customStyle="1" w:styleId="0A1398A4592B4FADA7E8772403551F43">
    <w:name w:val="0A1398A4592B4FADA7E8772403551F43"/>
  </w:style>
  <w:style w:type="paragraph" w:customStyle="1" w:styleId="3FED4D25C5EF44AFA17C08658E20C08F">
    <w:name w:val="3FED4D25C5EF44AFA17C08658E20C08F"/>
  </w:style>
  <w:style w:type="paragraph" w:customStyle="1" w:styleId="1C79A773D8644259A29653E3AB28A89A">
    <w:name w:val="1C79A773D8644259A29653E3AB28A89A"/>
  </w:style>
  <w:style w:type="paragraph" w:customStyle="1" w:styleId="18EF7E33EAD2447986172EF7453B2F6E">
    <w:name w:val="18EF7E33EAD2447986172EF7453B2F6E"/>
  </w:style>
  <w:style w:type="paragraph" w:customStyle="1" w:styleId="968B9137CE4446E99D695C57760CBBAC">
    <w:name w:val="968B9137CE4446E99D695C57760CBBAC"/>
  </w:style>
  <w:style w:type="paragraph" w:customStyle="1" w:styleId="593169AB25E947C59CDEC857BE4D140B">
    <w:name w:val="593169AB25E947C59CDEC857BE4D140B"/>
  </w:style>
  <w:style w:type="paragraph" w:customStyle="1" w:styleId="BF5C65D39FE74275A9B0F0E24610E6CD">
    <w:name w:val="BF5C65D39FE74275A9B0F0E24610E6CD"/>
  </w:style>
  <w:style w:type="paragraph" w:customStyle="1" w:styleId="C1623D0396A940A3AC9040AF14B71261">
    <w:name w:val="C1623D0396A940A3AC9040AF14B71261"/>
  </w:style>
  <w:style w:type="paragraph" w:customStyle="1" w:styleId="54C72A677BE94D58A0A4ADD06AE3DADA">
    <w:name w:val="54C72A677BE94D58A0A4ADD06AE3DADA"/>
  </w:style>
  <w:style w:type="paragraph" w:customStyle="1" w:styleId="2AA07434B74D4244B148FE1629D7736F">
    <w:name w:val="2AA07434B74D4244B148FE1629D7736F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paragraph" w:customStyle="1" w:styleId="DA1EF6C7480941159DB41ABAB2602882">
    <w:name w:val="DA1EF6C7480941159DB41ABAB2602882"/>
  </w:style>
  <w:style w:type="paragraph" w:customStyle="1" w:styleId="6CCBD4E574C64228813FA53BAF2764D3">
    <w:name w:val="6CCBD4E574C64228813FA53BAF2764D3"/>
    <w:rsid w:val="00ED42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1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2024-02-17T03:03:00Z</dcterms:created>
  <dcterms:modified xsi:type="dcterms:W3CDTF">2024-02-17T04:40:00Z</dcterms:modified>
</cp:coreProperties>
</file>